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A6EE8" w14:textId="77777777" w:rsidR="003F727D" w:rsidRDefault="00A03282" w:rsidP="2B2C453A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D8E699A" wp14:editId="2B75EBAC">
                <wp:simplePos x="0" y="0"/>
                <wp:positionH relativeFrom="page">
                  <wp:posOffset>0</wp:posOffset>
                </wp:positionH>
                <wp:positionV relativeFrom="page">
                  <wp:posOffset>2790190</wp:posOffset>
                </wp:positionV>
                <wp:extent cx="7559675" cy="7901940"/>
                <wp:effectExtent l="0" t="0" r="3175" b="3810"/>
                <wp:wrapNone/>
                <wp:docPr id="1" name="Forsidebil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790194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14="http://schemas.microsoft.com/office/drawing/2010/main" xmlns:a="http://schemas.openxmlformats.org/drawingml/2006/main">
            <w:pict>
              <v:rect id="Forsidebilde" style="position:absolute;margin-left:0;margin-top:219.7pt;width:595.25pt;height:622.2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spid="_x0000_s1026" stroked="f" strokeweight="1pt" w14:anchorId="3188A2B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">
                <v:fill type="frame" o:title="" recolor="t" rotate="t" r:id="rId13"/>
                <w10:wrap anchorx="page" anchory="page"/>
              </v:rect>
            </w:pict>
          </mc:Fallback>
        </mc:AlternateContent>
      </w:r>
      <w:r w:rsidR="002C5EEF" w:rsidRPr="00F83D0F">
        <w:rPr>
          <w:noProof/>
        </w:rPr>
        <w:drawing>
          <wp:anchor distT="0" distB="0" distL="114300" distR="114300" simplePos="0" relativeHeight="251659264" behindDoc="0" locked="1" layoutInCell="1" allowOverlap="1" wp14:anchorId="65DEFE33" wp14:editId="11A05873">
            <wp:simplePos x="0" y="0"/>
            <wp:positionH relativeFrom="page">
              <wp:posOffset>0</wp:posOffset>
            </wp:positionH>
            <wp:positionV relativeFrom="page">
              <wp:posOffset>1038225</wp:posOffset>
            </wp:positionV>
            <wp:extent cx="835025" cy="3512185"/>
            <wp:effectExtent l="0" t="0" r="3175" b="5715"/>
            <wp:wrapNone/>
            <wp:docPr id="19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lement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EEF" w:rsidRPr="00F83D0F">
        <w:rPr>
          <w:noProof/>
        </w:rPr>
        <w:drawing>
          <wp:anchor distT="0" distB="0" distL="114300" distR="114300" simplePos="0" relativeHeight="251660288" behindDoc="0" locked="1" layoutInCell="1" allowOverlap="1" wp14:anchorId="1C3817AF" wp14:editId="2EF15D2E">
            <wp:simplePos x="0" y="0"/>
            <wp:positionH relativeFrom="page">
              <wp:posOffset>5596759</wp:posOffset>
            </wp:positionH>
            <wp:positionV relativeFrom="page">
              <wp:posOffset>7409793</wp:posOffset>
            </wp:positionV>
            <wp:extent cx="1962000" cy="3279600"/>
            <wp:effectExtent l="0" t="0" r="635" b="0"/>
            <wp:wrapNone/>
            <wp:docPr id="2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lement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000" cy="32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42" w:rightFromText="142" w:vertAnchor="text" w:tblpY="-283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0" w:type="dxa"/>
          <w:bottom w:w="0" w:type="dxa"/>
        </w:tblCellMar>
        <w:tblLook w:val="0600" w:firstRow="0" w:lastRow="0" w:firstColumn="0" w:lastColumn="0" w:noHBand="1" w:noVBand="1"/>
      </w:tblPr>
      <w:tblGrid>
        <w:gridCol w:w="9070"/>
      </w:tblGrid>
      <w:tr w:rsidR="003F727D" w14:paraId="19C1B233" w14:textId="77777777" w:rsidTr="006368E9">
        <w:trPr>
          <w:trHeight w:val="1247"/>
        </w:trPr>
        <w:tc>
          <w:tcPr>
            <w:tcW w:w="9070" w:type="dxa"/>
            <w:vAlign w:val="center"/>
          </w:tcPr>
          <w:p w14:paraId="174DABBA" w14:textId="77777777" w:rsidR="006368E9" w:rsidRPr="006368E9" w:rsidRDefault="00000000" w:rsidP="006368E9">
            <w:pPr>
              <w:pStyle w:val="Title"/>
            </w:pPr>
            <w:sdt>
              <w:sdtPr>
                <w:alias w:val="Tittel"/>
                <w:tag w:val="Tittel"/>
                <w:id w:val="1739122566"/>
                <w:placeholder>
                  <w:docPart w:val="8EFE7FF382BF43EA9C4C90EC12B2D676"/>
                </w:placeholder>
                <w:showingPlcHdr/>
                <w:dataBinding w:xpath="/root[1]/Tittel[1]" w:storeItemID="{75BD5046-6AFB-44C3-AC69-E2B10F89EF40}"/>
                <w:text w:multiLine="1"/>
              </w:sdtPr>
              <w:sdtContent>
                <w:r w:rsidR="003F727D" w:rsidRPr="00882AD3">
                  <w:rPr>
                    <w:rStyle w:val="PlaceholderText"/>
                    <w:color w:val="31B7BC" w:themeColor="accent2"/>
                  </w:rPr>
                  <w:t>[Tittel]</w:t>
                </w:r>
              </w:sdtContent>
            </w:sdt>
          </w:p>
        </w:tc>
      </w:tr>
      <w:tr w:rsidR="003F727D" w14:paraId="7EDD0813" w14:textId="77777777" w:rsidTr="006368E9">
        <w:trPr>
          <w:trHeight w:val="1134"/>
        </w:trPr>
        <w:tc>
          <w:tcPr>
            <w:tcW w:w="9070" w:type="dxa"/>
          </w:tcPr>
          <w:p w14:paraId="36DE07C6" w14:textId="77777777" w:rsidR="003F727D" w:rsidRPr="003F727D" w:rsidRDefault="00000000" w:rsidP="006368E9">
            <w:pPr>
              <w:pStyle w:val="Subtitle"/>
            </w:pPr>
            <w:sdt>
              <w:sdtPr>
                <w:alias w:val="Undertittel"/>
                <w:tag w:val="Undertittel"/>
                <w:id w:val="150417057"/>
                <w:placeholder>
                  <w:docPart w:val="EB167C0298D54C5F93EAA9E66A65EF62"/>
                </w:placeholder>
                <w:showingPlcHdr/>
                <w:dataBinding w:xpath="/root[1]/Undertittel[1]" w:storeItemID="{75BD5046-6AFB-44C3-AC69-E2B10F89EF40}"/>
                <w:text w:multiLine="1"/>
              </w:sdtPr>
              <w:sdtContent>
                <w:r w:rsidR="003F727D" w:rsidRPr="003F727D">
                  <w:rPr>
                    <w:rStyle w:val="SubtitleChar"/>
                  </w:rPr>
                  <w:t>[Undertittel]</w:t>
                </w:r>
              </w:sdtContent>
            </w:sdt>
          </w:p>
        </w:tc>
      </w:tr>
      <w:tr w:rsidR="003F727D" w14:paraId="1568DFAC" w14:textId="77777777" w:rsidTr="005D17C1">
        <w:trPr>
          <w:trHeight w:val="567"/>
        </w:trPr>
        <w:tc>
          <w:tcPr>
            <w:tcW w:w="9070" w:type="dxa"/>
          </w:tcPr>
          <w:p w14:paraId="008BB63F" w14:textId="77777777" w:rsidR="003F727D" w:rsidRPr="005D17C1" w:rsidRDefault="005D17C1" w:rsidP="005D17C1">
            <w:pPr>
              <w:spacing w:after="0"/>
              <w:ind w:left="2438"/>
              <w:rPr>
                <w:rFonts w:cs="Times New Roman"/>
                <w:sz w:val="20"/>
                <w:szCs w:val="20"/>
              </w:rPr>
            </w:pPr>
            <w:r w:rsidRPr="005D17C1">
              <w:rPr>
                <w:rFonts w:cs="Times New Roman"/>
                <w:sz w:val="20"/>
                <w:szCs w:val="20"/>
              </w:rPr>
              <w:t>Interne f</w:t>
            </w:r>
            <w:r w:rsidR="003F727D" w:rsidRPr="005D17C1">
              <w:rPr>
                <w:rFonts w:cs="Times New Roman"/>
                <w:sz w:val="20"/>
                <w:szCs w:val="20"/>
              </w:rPr>
              <w:t>orfatter</w:t>
            </w:r>
            <w:r w:rsidRPr="005D17C1">
              <w:rPr>
                <w:rFonts w:cs="Times New Roman"/>
                <w:sz w:val="20"/>
                <w:szCs w:val="20"/>
              </w:rPr>
              <w:t>e</w:t>
            </w:r>
            <w:r w:rsidR="003F727D" w:rsidRPr="005D17C1">
              <w:rPr>
                <w:rFonts w:cs="Times New Roman"/>
                <w:sz w:val="20"/>
                <w:szCs w:val="20"/>
              </w:rPr>
              <w:t xml:space="preserve">: </w:t>
            </w:r>
            <w:sdt>
              <w:sdtPr>
                <w:rPr>
                  <w:rFonts w:cs="Times New Roman"/>
                  <w:sz w:val="20"/>
                  <w:szCs w:val="20"/>
                </w:rPr>
                <w:alias w:val="Forfattere"/>
                <w:tag w:val="Forfattere"/>
                <w:id w:val="-1514059864"/>
                <w:placeholder>
                  <w:docPart w:val="E69FEACC23234CF299B9ED001E660E04"/>
                </w:placeholder>
                <w:showingPlcHdr/>
                <w:dataBinding w:xpath="/root[1]/Forfattere[1]" w:storeItemID="{75BD5046-6AFB-44C3-AC69-E2B10F89EF40}"/>
                <w:text w:multiLine="1"/>
              </w:sdtPr>
              <w:sdtContent>
                <w:r w:rsidR="003F727D" w:rsidRPr="005D17C1">
                  <w:rPr>
                    <w:rFonts w:cs="Times New Roman"/>
                    <w:sz w:val="20"/>
                    <w:szCs w:val="20"/>
                  </w:rPr>
                  <w:t>[Forfattere]</w:t>
                </w:r>
              </w:sdtContent>
            </w:sdt>
          </w:p>
          <w:p w14:paraId="0ADB2D63" w14:textId="77777777" w:rsidR="005D17C1" w:rsidRDefault="005D17C1" w:rsidP="005D17C1">
            <w:pPr>
              <w:spacing w:after="0"/>
              <w:ind w:left="2438"/>
              <w:rPr>
                <w:sz w:val="20"/>
              </w:rPr>
            </w:pPr>
            <w:r w:rsidRPr="005D17C1">
              <w:rPr>
                <w:rFonts w:cs="Times New Roman"/>
                <w:sz w:val="20"/>
                <w:szCs w:val="20"/>
              </w:rPr>
              <w:t xml:space="preserve">Eksterne forfattere: </w:t>
            </w:r>
            <w:sdt>
              <w:sdtPr>
                <w:rPr>
                  <w:rFonts w:cs="Times New Roman"/>
                  <w:sz w:val="20"/>
                  <w:szCs w:val="20"/>
                </w:rPr>
                <w:alias w:val="Forfattere"/>
                <w:tag w:val="Forfattere"/>
                <w:id w:val="425083828"/>
                <w:placeholder>
                  <w:docPart w:val="E817239781E641278BC657EBC608461E"/>
                </w:placeholder>
                <w:showingPlcHdr/>
                <w:text w:multiLine="1"/>
              </w:sdtPr>
              <w:sdtContent>
                <w:r w:rsidRPr="005D17C1">
                  <w:rPr>
                    <w:rStyle w:val="PlaceholderText"/>
                    <w:rFonts w:cs="Times New Roman"/>
                    <w:color w:val="auto"/>
                    <w:sz w:val="20"/>
                    <w:szCs w:val="20"/>
                  </w:rPr>
                  <w:t>[Forfattere]</w:t>
                </w:r>
              </w:sdtContent>
            </w:sdt>
          </w:p>
        </w:tc>
      </w:tr>
    </w:tbl>
    <w:p w14:paraId="73598B02" w14:textId="77777777" w:rsidR="00CE5F58" w:rsidRDefault="00CE5F58" w:rsidP="2B2C453A">
      <w:pPr>
        <w:rPr>
          <w:sz w:val="20"/>
          <w:szCs w:val="20"/>
        </w:rPr>
      </w:pPr>
    </w:p>
    <w:p w14:paraId="4D36B2CA" w14:textId="77777777" w:rsidR="00882AD3" w:rsidRDefault="00882AD3" w:rsidP="00882AD3"/>
    <w:p w14:paraId="4675D68F" w14:textId="77777777" w:rsidR="00882AD3" w:rsidRDefault="00882AD3" w:rsidP="00882AD3">
      <w:pPr>
        <w:sectPr w:rsidR="00882AD3" w:rsidSect="00882AD3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907" w:right="1418" w:bottom="851" w:left="1418" w:header="709" w:footer="284" w:gutter="0"/>
          <w:cols w:space="708"/>
          <w:titlePg/>
          <w:docGrid w:linePitch="360"/>
        </w:sectPr>
      </w:pPr>
    </w:p>
    <w:tbl>
      <w:tblPr>
        <w:tblStyle w:val="TableGrid"/>
        <w:tblpPr w:leftFromText="142" w:rightFromText="142" w:tblpYSpec="bottom"/>
        <w:tblW w:w="0" w:type="auto"/>
        <w:tblBorders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9070"/>
      </w:tblGrid>
      <w:tr w:rsidR="00E9452A" w:rsidRPr="00F83D0F" w14:paraId="095B402B" w14:textId="77777777" w:rsidTr="00882AD3">
        <w:trPr>
          <w:trHeight w:val="340"/>
        </w:trPr>
        <w:tc>
          <w:tcPr>
            <w:tcW w:w="9070" w:type="dxa"/>
            <w:vAlign w:val="center"/>
          </w:tcPr>
          <w:p w14:paraId="31B50A5C" w14:textId="77777777" w:rsidR="002F4546" w:rsidRPr="00F83D0F" w:rsidRDefault="00E9452A" w:rsidP="00E9452A">
            <w:pPr>
              <w:pStyle w:val="Narrow"/>
              <w:spacing w:line="240" w:lineRule="auto"/>
              <w:jc w:val="center"/>
              <w:rPr>
                <w:rFonts w:asciiTheme="minorHAnsi" w:hAnsiTheme="minorHAnsi"/>
                <w:color w:val="123274" w:themeColor="text2"/>
                <w:sz w:val="16"/>
              </w:rPr>
            </w:pPr>
            <w:r w:rsidRPr="00F83D0F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7C9087EC" wp14:editId="4FBB5D3F">
                  <wp:extent cx="738000" cy="738000"/>
                  <wp:effectExtent l="0" t="0" r="5080" b="5080"/>
                  <wp:docPr id="12" name="Grafik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000" cy="73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102A5" w14:textId="77777777" w:rsidR="00A17F68" w:rsidRPr="00F83D0F" w:rsidRDefault="00A17F68" w:rsidP="003C7A13">
      <w:pPr>
        <w:pStyle w:val="Narrow"/>
        <w:rPr>
          <w:rFonts w:asciiTheme="minorHAnsi" w:hAnsiTheme="minorHAnsi"/>
        </w:rPr>
      </w:pPr>
    </w:p>
    <w:bookmarkStart w:id="0" w:name="_Toc528144370" w:displacedByCustomXml="next"/>
    <w:sdt>
      <w:sdtPr>
        <w:rPr>
          <w:rFonts w:asciiTheme="minorHAnsi" w:hAnsiTheme="minorHAnsi"/>
        </w:rPr>
        <w:alias w:val="Kapitteloverskrift"/>
        <w:tag w:val="Kapitteloverskrift"/>
        <w:id w:val="2068453614"/>
        <w:placeholder>
          <w:docPart w:val="435207C096B04F0D832DFD6645D5373E"/>
        </w:placeholder>
        <w:showingPlcHdr/>
        <w:text w:multiLine="1"/>
      </w:sdtPr>
      <w:sdtContent>
        <w:p w14:paraId="31B11646" w14:textId="77777777" w:rsidR="00E54CFA" w:rsidRDefault="00E54CFA" w:rsidP="00E54CFA">
          <w:pPr>
            <w:pStyle w:val="Heading1"/>
            <w:rPr>
              <w:rFonts w:asciiTheme="minorHAnsi" w:hAnsiTheme="minorHAnsi"/>
            </w:rPr>
          </w:pPr>
          <w:r w:rsidRPr="00F83D0F">
            <w:rPr>
              <w:rFonts w:asciiTheme="minorHAnsi" w:hAnsiTheme="minorHAnsi"/>
            </w:rPr>
            <w:t>[Kapitteloverskrift]</w:t>
          </w:r>
        </w:p>
      </w:sdtContent>
    </w:sdt>
    <w:bookmarkEnd w:id="0" w:displacedByCustomXml="prev"/>
    <w:p w14:paraId="7EAA4869" w14:textId="036C4160" w:rsidR="008D67C9" w:rsidRDefault="008D67C9" w:rsidP="008D67C9">
      <w:pPr>
        <w:pStyle w:val="Heading2"/>
      </w:pPr>
      <w:r>
        <w:t>Test</w:t>
      </w:r>
    </w:p>
    <w:sdt>
      <w:sdtPr>
        <w:alias w:val="Brødtekst"/>
        <w:tag w:val="Brødtekst"/>
        <w:id w:val="1486278761"/>
        <w:placeholder>
          <w:docPart w:val="3FF9EDFE343847A0A81C5AACA9415F37"/>
        </w:placeholder>
        <w:temporary/>
        <w:showingPlcHdr/>
        <w:text/>
      </w:sdtPr>
      <w:sdtContent>
        <w:p w14:paraId="71B0472E" w14:textId="77777777" w:rsidR="00E54CFA" w:rsidRPr="00F83D0F" w:rsidRDefault="00E54CFA" w:rsidP="00E54CFA">
          <w:r w:rsidRPr="00F83D0F">
            <w:rPr>
              <w:rStyle w:val="PlaceholderText"/>
              <w:color w:val="auto"/>
            </w:rPr>
            <w:t>[Brødtekst]</w:t>
          </w:r>
        </w:p>
      </w:sdtContent>
    </w:sdt>
    <w:p w14:paraId="54D4B374" w14:textId="77777777" w:rsidR="00185534" w:rsidRPr="001F183E" w:rsidRDefault="00185534" w:rsidP="00185534">
      <w:pPr>
        <w:pStyle w:val="ImageCaption"/>
      </w:pPr>
      <w:r w:rsidRPr="008F23B7">
        <w:t>Figur</w:t>
      </w:r>
      <w:r w:rsidRPr="001F183E">
        <w:t xml:space="preserve"> </w:t>
      </w:r>
      <w:fldSimple w:instr=" SEQ Figure \* ARABIC ">
        <w:r w:rsidRPr="001F183E">
          <w:t>1</w:t>
        </w:r>
      </w:fldSimple>
      <w:r w:rsidRPr="001F183E">
        <w:t>. Blabla</w:t>
      </w:r>
    </w:p>
    <w:p w14:paraId="7EF53FD4" w14:textId="77777777" w:rsidR="00185534" w:rsidRDefault="00185534" w:rsidP="00185534">
      <w:pPr>
        <w:pStyle w:val="TableCaption"/>
      </w:pPr>
      <w:r w:rsidRPr="008F23B7">
        <w:t>Tab</w:t>
      </w:r>
      <w:r>
        <w:t xml:space="preserve">ell </w:t>
      </w:r>
      <w:fldSimple w:instr=" SEQ Table \* ARABIC ">
        <w:r>
          <w:rPr>
            <w:noProof/>
          </w:rPr>
          <w:t>1</w:t>
        </w:r>
      </w:fldSimple>
      <w:r>
        <w:t>. Blabla</w:t>
      </w:r>
    </w:p>
    <w:p w14:paraId="3B2998B7" w14:textId="77777777" w:rsidR="000D570A" w:rsidRPr="00F83D0F" w:rsidRDefault="000D570A" w:rsidP="00E54CFA"/>
    <w:p w14:paraId="21768A5F" w14:textId="77777777" w:rsidR="00D93244" w:rsidRDefault="00D93244" w:rsidP="00E54CFA"/>
    <w:p w14:paraId="6916A791" w14:textId="77777777" w:rsidR="0006756C" w:rsidRPr="0006756C" w:rsidRDefault="0006756C" w:rsidP="0006756C">
      <w:pPr>
        <w:spacing w:before="1320" w:after="0" w:line="240" w:lineRule="auto"/>
        <w:ind w:left="-283"/>
        <w:rPr>
          <w:rFonts w:ascii="Gill Sans MT Condensed" w:hAnsi="Gill Sans MT Condensed"/>
          <w:color w:val="FFFFFF" w:themeColor="background1"/>
          <w:spacing w:val="20"/>
          <w:sz w:val="26"/>
          <w:szCs w:val="26"/>
        </w:rPr>
      </w:pPr>
      <w:r w:rsidRPr="0006756C">
        <w:rPr>
          <w:rFonts w:ascii="Gill Sans MT Condensed" w:hAnsi="Gill Sans MT Condensed"/>
          <w:color w:val="FFFFFF" w:themeColor="background1"/>
          <w:spacing w:val="20"/>
          <w:sz w:val="26"/>
          <w:szCs w:val="26"/>
        </w:rPr>
        <w:t>HAVFORSKNINGSINSTITUTTET</w:t>
      </w:r>
    </w:p>
    <w:p w14:paraId="25275971" w14:textId="77777777" w:rsidR="0006756C" w:rsidRPr="0006756C" w:rsidRDefault="0006756C" w:rsidP="0006756C">
      <w:pPr>
        <w:spacing w:after="0" w:line="240" w:lineRule="auto"/>
        <w:ind w:left="-283"/>
        <w:rPr>
          <w:color w:val="FFFFFF" w:themeColor="background1"/>
        </w:rPr>
      </w:pPr>
      <w:r w:rsidRPr="0006756C">
        <w:rPr>
          <w:color w:val="FFFFFF" w:themeColor="background1"/>
        </w:rPr>
        <w:t>Postboks 1870 Nordnes</w:t>
      </w:r>
    </w:p>
    <w:p w14:paraId="719F0FE0" w14:textId="77777777" w:rsidR="0006756C" w:rsidRPr="0006756C" w:rsidRDefault="0006756C" w:rsidP="0006756C">
      <w:pPr>
        <w:spacing w:after="0" w:line="240" w:lineRule="auto"/>
        <w:ind w:left="-283"/>
        <w:rPr>
          <w:color w:val="FFFFFF" w:themeColor="background1"/>
        </w:rPr>
      </w:pPr>
      <w:r w:rsidRPr="0006756C">
        <w:rPr>
          <w:color w:val="FFFFFF" w:themeColor="background1"/>
        </w:rPr>
        <w:t>5817 Bergen</w:t>
      </w:r>
    </w:p>
    <w:p w14:paraId="7E30FDAE" w14:textId="77777777" w:rsidR="0006756C" w:rsidRPr="00760331" w:rsidRDefault="0006756C" w:rsidP="0006756C">
      <w:pPr>
        <w:spacing w:after="0" w:line="240" w:lineRule="auto"/>
        <w:ind w:left="-283"/>
        <w:rPr>
          <w:color w:val="FFFFFF" w:themeColor="background1"/>
          <w:lang w:val="de-CH"/>
        </w:rPr>
      </w:pPr>
      <w:r w:rsidRPr="00760331">
        <w:rPr>
          <w:color w:val="FFFFFF" w:themeColor="background1"/>
          <w:lang w:val="de-CH"/>
        </w:rPr>
        <w:t>Tlf: 55 23 85 00</w:t>
      </w:r>
    </w:p>
    <w:p w14:paraId="3880FF69" w14:textId="77777777" w:rsidR="0006756C" w:rsidRPr="00760331" w:rsidRDefault="0006756C" w:rsidP="0006756C">
      <w:pPr>
        <w:spacing w:after="0" w:line="240" w:lineRule="auto"/>
        <w:ind w:left="-283"/>
        <w:rPr>
          <w:color w:val="FFFFFF" w:themeColor="background1"/>
          <w:lang w:val="de-CH"/>
        </w:rPr>
      </w:pPr>
      <w:r w:rsidRPr="00760331">
        <w:rPr>
          <w:color w:val="FFFFFF" w:themeColor="background1"/>
          <w:lang w:val="de-CH"/>
        </w:rPr>
        <w:t>E-post: post@hi.no</w:t>
      </w:r>
    </w:p>
    <w:p w14:paraId="47D33B15" w14:textId="77777777" w:rsidR="00ED0459" w:rsidRPr="009608D5" w:rsidRDefault="0006756C" w:rsidP="0006756C">
      <w:pPr>
        <w:spacing w:after="0" w:line="240" w:lineRule="auto"/>
        <w:ind w:left="-283"/>
        <w:rPr>
          <w:color w:val="FFFFFF" w:themeColor="background1"/>
        </w:rPr>
      </w:pPr>
      <w:r w:rsidRPr="009608D5">
        <w:rPr>
          <w:color w:val="FFFFFF" w:themeColor="background1"/>
        </w:rPr>
        <w:t>www.hi.no</w:t>
      </w:r>
    </w:p>
    <w:sectPr w:rsidR="00ED0459" w:rsidRPr="009608D5" w:rsidSect="00E9452A">
      <w:headerReference w:type="default" r:id="rId24"/>
      <w:footerReference w:type="default" r:id="rId25"/>
      <w:pgSz w:w="11906" w:h="16838"/>
      <w:pgMar w:top="226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E88B52" w14:textId="77777777" w:rsidR="0038193D" w:rsidRDefault="0038193D" w:rsidP="00CE5F58">
      <w:r>
        <w:separator/>
      </w:r>
    </w:p>
  </w:endnote>
  <w:endnote w:type="continuationSeparator" w:id="0">
    <w:p w14:paraId="2CB15B55" w14:textId="77777777" w:rsidR="0038193D" w:rsidRDefault="0038193D" w:rsidP="00CE5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 Condensed">
    <w:panose1 w:val="020B0506020104020203"/>
    <w:charset w:val="00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EBC9BA" w14:textId="77777777" w:rsidR="005D17C1" w:rsidRDefault="005D1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327FD" w14:textId="77777777" w:rsidR="005D17C1" w:rsidRDefault="005D17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9C92E1" w14:textId="77777777" w:rsidR="005D17C1" w:rsidRDefault="005D17C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121F76" w14:textId="77777777" w:rsidR="00D93244" w:rsidRPr="00D93244" w:rsidRDefault="00D93244" w:rsidP="00D93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0528E1" w14:textId="77777777" w:rsidR="0038193D" w:rsidRDefault="0038193D" w:rsidP="00CE5F58">
      <w:r>
        <w:separator/>
      </w:r>
    </w:p>
  </w:footnote>
  <w:footnote w:type="continuationSeparator" w:id="0">
    <w:p w14:paraId="5CEB6022" w14:textId="77777777" w:rsidR="0038193D" w:rsidRDefault="0038193D" w:rsidP="00CE5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75533" w14:textId="77777777" w:rsidR="005D17C1" w:rsidRDefault="005D1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E12A8" w14:textId="77777777" w:rsidR="005D17C1" w:rsidRDefault="005D17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3B1C04" w14:textId="77777777" w:rsidR="002A621E" w:rsidRPr="002C5EEF" w:rsidRDefault="002C5EEF" w:rsidP="002C5EEF">
    <w:pPr>
      <w:pStyle w:val="Header"/>
    </w:pPr>
    <w:r>
      <w:rPr>
        <w:noProof/>
      </w:rPr>
      <w:drawing>
        <wp:anchor distT="0" distB="0" distL="114300" distR="114300" simplePos="0" relativeHeight="251683840" behindDoc="1" locked="1" layoutInCell="1" allowOverlap="1" wp14:anchorId="71C302FF" wp14:editId="6156D20B">
          <wp:simplePos x="0" y="0"/>
          <wp:positionH relativeFrom="page">
            <wp:posOffset>622935</wp:posOffset>
          </wp:positionH>
          <wp:positionV relativeFrom="page">
            <wp:posOffset>396240</wp:posOffset>
          </wp:positionV>
          <wp:extent cx="1512000" cy="1512000"/>
          <wp:effectExtent l="0" t="0" r="0" b="0"/>
          <wp:wrapNone/>
          <wp:docPr id="17" name="Bild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2000" cy="151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592CD" w14:textId="77777777" w:rsidR="00D93244" w:rsidRPr="00882AD3" w:rsidRDefault="00882AD3" w:rsidP="00882AD3">
    <w:pPr>
      <w:pStyle w:val="Header"/>
    </w:pPr>
    <w:r>
      <w:rPr>
        <w:noProof/>
      </w:rPr>
      <w:drawing>
        <wp:anchor distT="0" distB="0" distL="114300" distR="114300" simplePos="0" relativeHeight="251684864" behindDoc="1" locked="0" layoutInCell="1" allowOverlap="1" wp14:anchorId="57C74341" wp14:editId="126BF8A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il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aksid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40CFF"/>
    <w:multiLevelType w:val="multilevel"/>
    <w:tmpl w:val="60981126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852" w:hanging="284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ind w:left="1136" w:hanging="284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" w15:restartNumberingAfterBreak="0">
    <w:nsid w:val="16957844"/>
    <w:multiLevelType w:val="multilevel"/>
    <w:tmpl w:val="2182DB78"/>
    <w:lvl w:ilvl="0">
      <w:start w:val="1"/>
      <w:numFmt w:val="decimal"/>
      <w:lvlText w:val="%1."/>
      <w:lvlJc w:val="left"/>
      <w:pPr>
        <w:ind w:left="528" w:hanging="528"/>
      </w:pPr>
      <w:rPr>
        <w:rFonts w:eastAsiaTheme="majorEastAsia" w:cstheme="majorBidi" w:hint="default"/>
        <w:color w:val="123274" w:themeColor="text2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ajorEastAsia" w:cstheme="majorBidi" w:hint="default"/>
        <w:color w:val="123274" w:themeColor="text2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cstheme="majorBidi" w:hint="default"/>
        <w:color w:val="123274" w:themeColor="text2"/>
        <w:sz w:val="3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ajorEastAsia" w:cstheme="majorBidi" w:hint="default"/>
        <w:color w:val="123274" w:themeColor="text2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cstheme="majorBidi" w:hint="default"/>
        <w:color w:val="123274" w:themeColor="text2"/>
        <w:sz w:val="3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ajorEastAsia" w:cstheme="majorBidi" w:hint="default"/>
        <w:color w:val="123274" w:themeColor="text2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cstheme="majorBidi" w:hint="default"/>
        <w:color w:val="123274" w:themeColor="text2"/>
        <w:sz w:val="3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ajorEastAsia" w:cstheme="majorBidi" w:hint="default"/>
        <w:color w:val="123274" w:themeColor="text2"/>
        <w:sz w:val="3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ajorEastAsia" w:cstheme="majorBidi" w:hint="default"/>
        <w:color w:val="123274" w:themeColor="text2"/>
        <w:sz w:val="32"/>
      </w:rPr>
    </w:lvl>
  </w:abstractNum>
  <w:abstractNum w:abstractNumId="2" w15:restartNumberingAfterBreak="0">
    <w:nsid w:val="236D3C15"/>
    <w:multiLevelType w:val="hybridMultilevel"/>
    <w:tmpl w:val="F758AC02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413A12"/>
    <w:multiLevelType w:val="multilevel"/>
    <w:tmpl w:val="0414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58411E5"/>
    <w:multiLevelType w:val="hybridMultilevel"/>
    <w:tmpl w:val="F758AC02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27787A"/>
    <w:multiLevelType w:val="hybridMultilevel"/>
    <w:tmpl w:val="879AA8F6"/>
    <w:lvl w:ilvl="0" w:tplc="0414000F">
      <w:start w:val="1"/>
      <w:numFmt w:val="decimal"/>
      <w:lvlText w:val="%1."/>
      <w:lvlJc w:val="left"/>
      <w:pPr>
        <w:ind w:left="777" w:hanging="360"/>
      </w:pPr>
    </w:lvl>
    <w:lvl w:ilvl="1" w:tplc="04140019" w:tentative="1">
      <w:start w:val="1"/>
      <w:numFmt w:val="lowerLetter"/>
      <w:lvlText w:val="%2."/>
      <w:lvlJc w:val="left"/>
      <w:pPr>
        <w:ind w:left="1497" w:hanging="360"/>
      </w:pPr>
    </w:lvl>
    <w:lvl w:ilvl="2" w:tplc="0414001B" w:tentative="1">
      <w:start w:val="1"/>
      <w:numFmt w:val="lowerRoman"/>
      <w:lvlText w:val="%3."/>
      <w:lvlJc w:val="right"/>
      <w:pPr>
        <w:ind w:left="2217" w:hanging="180"/>
      </w:pPr>
    </w:lvl>
    <w:lvl w:ilvl="3" w:tplc="0414000F" w:tentative="1">
      <w:start w:val="1"/>
      <w:numFmt w:val="decimal"/>
      <w:lvlText w:val="%4."/>
      <w:lvlJc w:val="left"/>
      <w:pPr>
        <w:ind w:left="2937" w:hanging="360"/>
      </w:pPr>
    </w:lvl>
    <w:lvl w:ilvl="4" w:tplc="04140019" w:tentative="1">
      <w:start w:val="1"/>
      <w:numFmt w:val="lowerLetter"/>
      <w:lvlText w:val="%5."/>
      <w:lvlJc w:val="left"/>
      <w:pPr>
        <w:ind w:left="3657" w:hanging="360"/>
      </w:pPr>
    </w:lvl>
    <w:lvl w:ilvl="5" w:tplc="0414001B" w:tentative="1">
      <w:start w:val="1"/>
      <w:numFmt w:val="lowerRoman"/>
      <w:lvlText w:val="%6."/>
      <w:lvlJc w:val="right"/>
      <w:pPr>
        <w:ind w:left="4377" w:hanging="180"/>
      </w:pPr>
    </w:lvl>
    <w:lvl w:ilvl="6" w:tplc="0414000F" w:tentative="1">
      <w:start w:val="1"/>
      <w:numFmt w:val="decimal"/>
      <w:lvlText w:val="%7."/>
      <w:lvlJc w:val="left"/>
      <w:pPr>
        <w:ind w:left="5097" w:hanging="360"/>
      </w:pPr>
    </w:lvl>
    <w:lvl w:ilvl="7" w:tplc="04140019" w:tentative="1">
      <w:start w:val="1"/>
      <w:numFmt w:val="lowerLetter"/>
      <w:lvlText w:val="%8."/>
      <w:lvlJc w:val="left"/>
      <w:pPr>
        <w:ind w:left="5817" w:hanging="360"/>
      </w:pPr>
    </w:lvl>
    <w:lvl w:ilvl="8" w:tplc="0414001B" w:tentative="1">
      <w:start w:val="1"/>
      <w:numFmt w:val="lowerRoman"/>
      <w:lvlText w:val="%9."/>
      <w:lvlJc w:val="right"/>
      <w:pPr>
        <w:ind w:left="6537" w:hanging="180"/>
      </w:pPr>
    </w:lvl>
  </w:abstractNum>
  <w:num w:numId="1" w16cid:durableId="68428556">
    <w:abstractNumId w:val="3"/>
  </w:num>
  <w:num w:numId="2" w16cid:durableId="1476264687">
    <w:abstractNumId w:val="0"/>
  </w:num>
  <w:num w:numId="3" w16cid:durableId="241065106">
    <w:abstractNumId w:val="5"/>
  </w:num>
  <w:num w:numId="4" w16cid:durableId="46879774">
    <w:abstractNumId w:val="2"/>
  </w:num>
  <w:num w:numId="5" w16cid:durableId="330647334">
    <w:abstractNumId w:val="4"/>
  </w:num>
  <w:num w:numId="6" w16cid:durableId="51893496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7C"/>
    <w:rsid w:val="0000637D"/>
    <w:rsid w:val="000512CE"/>
    <w:rsid w:val="0006756C"/>
    <w:rsid w:val="000D570A"/>
    <w:rsid w:val="000E429C"/>
    <w:rsid w:val="000E4DC6"/>
    <w:rsid w:val="000E7E28"/>
    <w:rsid w:val="001232C1"/>
    <w:rsid w:val="001416C7"/>
    <w:rsid w:val="00185534"/>
    <w:rsid w:val="001C5CD8"/>
    <w:rsid w:val="001D63FC"/>
    <w:rsid w:val="001F543D"/>
    <w:rsid w:val="00207EED"/>
    <w:rsid w:val="0022653F"/>
    <w:rsid w:val="002806F3"/>
    <w:rsid w:val="00287095"/>
    <w:rsid w:val="00290540"/>
    <w:rsid w:val="002A54F5"/>
    <w:rsid w:val="002A621E"/>
    <w:rsid w:val="002C5134"/>
    <w:rsid w:val="002C5EEF"/>
    <w:rsid w:val="002F4546"/>
    <w:rsid w:val="002F597E"/>
    <w:rsid w:val="003279C0"/>
    <w:rsid w:val="003313B3"/>
    <w:rsid w:val="00340ABF"/>
    <w:rsid w:val="0038193D"/>
    <w:rsid w:val="00384225"/>
    <w:rsid w:val="003A0C15"/>
    <w:rsid w:val="003B44B1"/>
    <w:rsid w:val="003C7A13"/>
    <w:rsid w:val="003D5DAC"/>
    <w:rsid w:val="003F727D"/>
    <w:rsid w:val="00456ABF"/>
    <w:rsid w:val="00466AE0"/>
    <w:rsid w:val="004709A8"/>
    <w:rsid w:val="004714AD"/>
    <w:rsid w:val="00472659"/>
    <w:rsid w:val="00473A2E"/>
    <w:rsid w:val="004C7C5A"/>
    <w:rsid w:val="004E3FF0"/>
    <w:rsid w:val="0052588D"/>
    <w:rsid w:val="00537BCC"/>
    <w:rsid w:val="00544F9A"/>
    <w:rsid w:val="00560310"/>
    <w:rsid w:val="00595335"/>
    <w:rsid w:val="005B0948"/>
    <w:rsid w:val="005B541D"/>
    <w:rsid w:val="005D17C1"/>
    <w:rsid w:val="005E3162"/>
    <w:rsid w:val="006062E1"/>
    <w:rsid w:val="006073D9"/>
    <w:rsid w:val="00627A9B"/>
    <w:rsid w:val="006368E9"/>
    <w:rsid w:val="0066787B"/>
    <w:rsid w:val="00696785"/>
    <w:rsid w:val="006F2D37"/>
    <w:rsid w:val="00705878"/>
    <w:rsid w:val="00706E98"/>
    <w:rsid w:val="00760331"/>
    <w:rsid w:val="00790C6C"/>
    <w:rsid w:val="007B48B8"/>
    <w:rsid w:val="007C5386"/>
    <w:rsid w:val="007D32EA"/>
    <w:rsid w:val="007D6AF6"/>
    <w:rsid w:val="00866E4D"/>
    <w:rsid w:val="00882AD3"/>
    <w:rsid w:val="008D67C9"/>
    <w:rsid w:val="009347C4"/>
    <w:rsid w:val="00934D1F"/>
    <w:rsid w:val="009608D5"/>
    <w:rsid w:val="00971BD8"/>
    <w:rsid w:val="009B22CD"/>
    <w:rsid w:val="009E135E"/>
    <w:rsid w:val="009F1360"/>
    <w:rsid w:val="00A03282"/>
    <w:rsid w:val="00A17D2C"/>
    <w:rsid w:val="00A17F68"/>
    <w:rsid w:val="00A33657"/>
    <w:rsid w:val="00A341C9"/>
    <w:rsid w:val="00A36752"/>
    <w:rsid w:val="00A46AD6"/>
    <w:rsid w:val="00A55887"/>
    <w:rsid w:val="00A629AC"/>
    <w:rsid w:val="00A63B63"/>
    <w:rsid w:val="00A7385F"/>
    <w:rsid w:val="00A917EB"/>
    <w:rsid w:val="00A9296D"/>
    <w:rsid w:val="00B073BE"/>
    <w:rsid w:val="00B12D23"/>
    <w:rsid w:val="00B7203F"/>
    <w:rsid w:val="00B8554C"/>
    <w:rsid w:val="00BA1D57"/>
    <w:rsid w:val="00BC261C"/>
    <w:rsid w:val="00C05C59"/>
    <w:rsid w:val="00C1703D"/>
    <w:rsid w:val="00C50088"/>
    <w:rsid w:val="00C659FF"/>
    <w:rsid w:val="00C73D9B"/>
    <w:rsid w:val="00CA0075"/>
    <w:rsid w:val="00CC0CCF"/>
    <w:rsid w:val="00CC70EF"/>
    <w:rsid w:val="00CE5F58"/>
    <w:rsid w:val="00D324CE"/>
    <w:rsid w:val="00D6067C"/>
    <w:rsid w:val="00D62593"/>
    <w:rsid w:val="00D76C1E"/>
    <w:rsid w:val="00D93244"/>
    <w:rsid w:val="00DA7DB5"/>
    <w:rsid w:val="00DD3D12"/>
    <w:rsid w:val="00DE6D0D"/>
    <w:rsid w:val="00E07EB7"/>
    <w:rsid w:val="00E5042E"/>
    <w:rsid w:val="00E54CFA"/>
    <w:rsid w:val="00E9452A"/>
    <w:rsid w:val="00EA0215"/>
    <w:rsid w:val="00EA277C"/>
    <w:rsid w:val="00ED0459"/>
    <w:rsid w:val="00EF342C"/>
    <w:rsid w:val="00F1143F"/>
    <w:rsid w:val="00F2237C"/>
    <w:rsid w:val="00F2409A"/>
    <w:rsid w:val="00F267DB"/>
    <w:rsid w:val="00F83D0F"/>
    <w:rsid w:val="2B2C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2AB15"/>
  <w15:chartTrackingRefBased/>
  <w15:docId w15:val="{C7189553-1FE9-45EB-BE84-E23365FB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5D17C1"/>
    <w:pPr>
      <w:spacing w:after="240" w:line="240" w:lineRule="atLeast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7C9"/>
    <w:pPr>
      <w:keepNext/>
      <w:keepLines/>
      <w:numPr>
        <w:numId w:val="1"/>
      </w:numPr>
      <w:spacing w:line="240" w:lineRule="auto"/>
      <w:ind w:left="431" w:hanging="431"/>
      <w:outlineLvl w:val="0"/>
    </w:pPr>
    <w:rPr>
      <w:rFonts w:asciiTheme="majorHAnsi" w:eastAsiaTheme="majorEastAsia" w:hAnsiTheme="majorHAnsi" w:cstheme="majorBidi"/>
      <w:b/>
      <w:color w:val="123274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D67C9"/>
    <w:pPr>
      <w:keepNext/>
      <w:keepLines/>
      <w:numPr>
        <w:ilvl w:val="1"/>
        <w:numId w:val="1"/>
      </w:numPr>
      <w:spacing w:before="160" w:after="0" w:line="240" w:lineRule="auto"/>
      <w:ind w:left="578" w:hanging="578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05C59"/>
    <w:pPr>
      <w:keepNext/>
      <w:keepLines/>
      <w:numPr>
        <w:ilvl w:val="2"/>
        <w:numId w:val="1"/>
      </w:numPr>
      <w:spacing w:before="240" w:after="0" w:line="240" w:lineRule="auto"/>
      <w:outlineLvl w:val="2"/>
    </w:pPr>
    <w:rPr>
      <w:rFonts w:asciiTheme="majorHAnsi" w:eastAsiaTheme="majorEastAsia" w:hAnsiTheme="majorHAnsi" w:cstheme="majorBidi"/>
      <w:b/>
      <w:i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5F5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D255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E5F5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D255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E5F5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9183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E5F5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183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E5F5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E5F5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54CFA"/>
    <w:pPr>
      <w:tabs>
        <w:tab w:val="right" w:pos="9072"/>
      </w:tabs>
      <w:spacing w:after="0" w:line="240" w:lineRule="auto"/>
    </w:pPr>
    <w:rPr>
      <w:rFonts w:asciiTheme="majorHAnsi" w:hAnsiTheme="majorHAns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54CFA"/>
    <w:rPr>
      <w:rFonts w:asciiTheme="majorHAnsi" w:hAnsiTheme="majorHAnsi"/>
      <w:sz w:val="20"/>
    </w:rPr>
  </w:style>
  <w:style w:type="paragraph" w:styleId="Footer">
    <w:name w:val="footer"/>
    <w:basedOn w:val="Normal"/>
    <w:link w:val="FooterChar"/>
    <w:uiPriority w:val="99"/>
    <w:rsid w:val="00C05C59"/>
    <w:pPr>
      <w:tabs>
        <w:tab w:val="center" w:pos="4536"/>
        <w:tab w:val="right" w:pos="9072"/>
      </w:tabs>
      <w:spacing w:after="0" w:line="240" w:lineRule="auto"/>
    </w:pPr>
    <w:rPr>
      <w:rFonts w:asciiTheme="majorHAnsi" w:hAnsiTheme="majorHAns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C05C59"/>
    <w:rPr>
      <w:rFonts w:asciiTheme="majorHAnsi" w:hAnsiTheme="majorHAnsi"/>
      <w:sz w:val="20"/>
    </w:rPr>
  </w:style>
  <w:style w:type="paragraph" w:styleId="Title">
    <w:name w:val="Title"/>
    <w:basedOn w:val="Normal"/>
    <w:link w:val="TitleChar"/>
    <w:uiPriority w:val="10"/>
    <w:rsid w:val="006368E9"/>
    <w:pPr>
      <w:spacing w:after="0" w:line="240" w:lineRule="auto"/>
      <w:ind w:left="2438"/>
      <w:contextualSpacing/>
    </w:pPr>
    <w:rPr>
      <w:rFonts w:asciiTheme="majorHAnsi" w:eastAsiaTheme="majorEastAsia" w:hAnsiTheme="majorHAnsi" w:cstheme="majorBidi"/>
      <w:b/>
      <w:caps/>
      <w:color w:val="31B7BC" w:themeColor="accent2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E9"/>
    <w:rPr>
      <w:rFonts w:asciiTheme="majorHAnsi" w:eastAsiaTheme="majorEastAsia" w:hAnsiTheme="majorHAnsi" w:cstheme="majorBidi"/>
      <w:b/>
      <w:caps/>
      <w:color w:val="31B7BC" w:themeColor="accent2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368E9"/>
    <w:pPr>
      <w:numPr>
        <w:ilvl w:val="1"/>
      </w:numPr>
      <w:spacing w:after="480" w:line="240" w:lineRule="auto"/>
      <w:ind w:left="2438"/>
      <w:contextualSpacing/>
    </w:pPr>
    <w:rPr>
      <w:rFonts w:asciiTheme="majorHAnsi" w:eastAsiaTheme="minorEastAsia" w:hAnsiTheme="majorHAnsi"/>
      <w:sz w:val="34"/>
    </w:rPr>
  </w:style>
  <w:style w:type="character" w:customStyle="1" w:styleId="SubtitleChar">
    <w:name w:val="Subtitle Char"/>
    <w:basedOn w:val="DefaultParagraphFont"/>
    <w:link w:val="Subtitle"/>
    <w:uiPriority w:val="11"/>
    <w:rsid w:val="006368E9"/>
    <w:rPr>
      <w:rFonts w:asciiTheme="majorHAnsi" w:eastAsiaTheme="minorEastAsia" w:hAnsiTheme="majorHAnsi"/>
      <w:sz w:val="34"/>
    </w:rPr>
  </w:style>
  <w:style w:type="character" w:customStyle="1" w:styleId="Heading1Char">
    <w:name w:val="Heading 1 Char"/>
    <w:basedOn w:val="DefaultParagraphFont"/>
    <w:link w:val="Heading1"/>
    <w:uiPriority w:val="9"/>
    <w:rsid w:val="008D67C9"/>
    <w:rPr>
      <w:rFonts w:asciiTheme="majorHAnsi" w:eastAsiaTheme="majorEastAsia" w:hAnsiTheme="majorHAnsi" w:cstheme="majorBidi"/>
      <w:b/>
      <w:color w:val="123274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67C9"/>
    <w:rPr>
      <w:rFonts w:asciiTheme="majorHAnsi" w:eastAsiaTheme="majorEastAsia" w:hAnsiTheme="majorHAnsi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C05C59"/>
    <w:pPr>
      <w:numPr>
        <w:numId w:val="2"/>
      </w:numPr>
      <w:spacing w:before="24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5C59"/>
    <w:rPr>
      <w:rFonts w:asciiTheme="majorHAnsi" w:eastAsiaTheme="majorEastAsia" w:hAnsiTheme="majorHAnsi" w:cstheme="majorBidi"/>
      <w:b/>
      <w:i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F58"/>
    <w:rPr>
      <w:rFonts w:asciiTheme="majorHAnsi" w:eastAsiaTheme="majorEastAsia" w:hAnsiTheme="majorHAnsi" w:cstheme="majorBidi"/>
      <w:i/>
      <w:iCs/>
      <w:color w:val="0D255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F58"/>
    <w:rPr>
      <w:rFonts w:asciiTheme="majorHAnsi" w:eastAsiaTheme="majorEastAsia" w:hAnsiTheme="majorHAnsi" w:cstheme="majorBidi"/>
      <w:color w:val="0D255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F58"/>
    <w:rPr>
      <w:rFonts w:asciiTheme="majorHAnsi" w:eastAsiaTheme="majorEastAsia" w:hAnsiTheme="majorHAnsi" w:cstheme="majorBidi"/>
      <w:color w:val="0918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F58"/>
    <w:rPr>
      <w:rFonts w:asciiTheme="majorHAnsi" w:eastAsiaTheme="majorEastAsia" w:hAnsiTheme="majorHAnsi" w:cstheme="majorBidi"/>
      <w:i/>
      <w:iCs/>
      <w:color w:val="09183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F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F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ED0459"/>
    <w:pPr>
      <w:spacing w:after="0" w:line="240" w:lineRule="auto"/>
      <w:ind w:left="57" w:right="57"/>
      <w:contextualSpacing/>
    </w:pPr>
    <w:rPr>
      <w:rFonts w:asciiTheme="majorHAnsi" w:hAnsiTheme="majorHAnsi"/>
    </w:rPr>
    <w:tblPr>
      <w:tblBorders>
        <w:insideH w:val="single" w:sz="4" w:space="0" w:color="auto"/>
        <w:insideV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</w:tblStylePr>
  </w:style>
  <w:style w:type="character" w:styleId="PlaceholderText">
    <w:name w:val="Placeholder Text"/>
    <w:basedOn w:val="DefaultParagraphFont"/>
    <w:uiPriority w:val="99"/>
    <w:semiHidden/>
    <w:rsid w:val="00CE5F58"/>
    <w:rPr>
      <w:color w:val="808080"/>
    </w:rPr>
  </w:style>
  <w:style w:type="paragraph" w:styleId="TOCHeading">
    <w:name w:val="TOC Heading"/>
    <w:basedOn w:val="Heading1"/>
    <w:next w:val="Normal"/>
    <w:uiPriority w:val="39"/>
    <w:rsid w:val="00C05C59"/>
    <w:pPr>
      <w:numPr>
        <w:numId w:val="0"/>
      </w:numPr>
      <w:outlineLvl w:val="9"/>
    </w:pPr>
  </w:style>
  <w:style w:type="paragraph" w:styleId="Quote">
    <w:name w:val="Quote"/>
    <w:basedOn w:val="Normal"/>
    <w:next w:val="Normal"/>
    <w:link w:val="QuoteChar"/>
    <w:uiPriority w:val="29"/>
    <w:qFormat/>
    <w:rsid w:val="00E54CFA"/>
    <w:pPr>
      <w:spacing w:before="240"/>
      <w:ind w:left="567" w:right="1134"/>
    </w:pPr>
    <w:rPr>
      <w:i/>
      <w:iCs/>
      <w:color w:val="002856"/>
    </w:rPr>
  </w:style>
  <w:style w:type="character" w:customStyle="1" w:styleId="QuoteChar">
    <w:name w:val="Quote Char"/>
    <w:basedOn w:val="DefaultParagraphFont"/>
    <w:link w:val="Quote"/>
    <w:uiPriority w:val="29"/>
    <w:rsid w:val="00E54CFA"/>
    <w:rPr>
      <w:i/>
      <w:iCs/>
      <w:color w:val="002856"/>
    </w:rPr>
  </w:style>
  <w:style w:type="paragraph" w:styleId="TOC1">
    <w:name w:val="toc 1"/>
    <w:basedOn w:val="Normal"/>
    <w:next w:val="Normal"/>
    <w:autoRedefine/>
    <w:uiPriority w:val="39"/>
    <w:rsid w:val="00E9452A"/>
    <w:pPr>
      <w:tabs>
        <w:tab w:val="left" w:pos="440"/>
        <w:tab w:val="right" w:leader="dot" w:pos="9062"/>
      </w:tabs>
      <w:spacing w:before="240" w:after="0"/>
    </w:pPr>
    <w:rPr>
      <w:rFonts w:asciiTheme="majorHAnsi" w:hAnsiTheme="majorHAnsi"/>
      <w:b/>
      <w:color w:val="123274" w:themeColor="text2"/>
    </w:rPr>
  </w:style>
  <w:style w:type="paragraph" w:styleId="TOC2">
    <w:name w:val="toc 2"/>
    <w:basedOn w:val="Normal"/>
    <w:next w:val="Normal"/>
    <w:autoRedefine/>
    <w:uiPriority w:val="39"/>
    <w:rsid w:val="004714AD"/>
    <w:pPr>
      <w:tabs>
        <w:tab w:val="left" w:pos="880"/>
        <w:tab w:val="left" w:pos="1021"/>
        <w:tab w:val="right" w:leader="dot" w:pos="9062"/>
      </w:tabs>
      <w:spacing w:after="0"/>
      <w:ind w:left="454"/>
    </w:pPr>
    <w:rPr>
      <w:rFonts w:asciiTheme="majorHAnsi" w:hAnsiTheme="majorHAnsi"/>
    </w:rPr>
  </w:style>
  <w:style w:type="paragraph" w:styleId="TOC3">
    <w:name w:val="toc 3"/>
    <w:basedOn w:val="Normal"/>
    <w:next w:val="Normal"/>
    <w:autoRedefine/>
    <w:uiPriority w:val="39"/>
    <w:rsid w:val="004714AD"/>
    <w:pPr>
      <w:tabs>
        <w:tab w:val="left" w:pos="1701"/>
        <w:tab w:val="right" w:leader="dot" w:pos="9072"/>
      </w:tabs>
      <w:spacing w:after="0"/>
      <w:ind w:left="1021"/>
    </w:pPr>
    <w:rPr>
      <w:rFonts w:asciiTheme="majorHAnsi" w:hAnsiTheme="majorHAnsi"/>
      <w:sz w:val="20"/>
    </w:rPr>
  </w:style>
  <w:style w:type="paragraph" w:styleId="Caption">
    <w:name w:val="caption"/>
    <w:basedOn w:val="Normal"/>
    <w:next w:val="Normal"/>
    <w:uiPriority w:val="35"/>
    <w:rsid w:val="00ED0459"/>
    <w:pPr>
      <w:spacing w:before="120" w:line="240" w:lineRule="auto"/>
    </w:pPr>
    <w:rPr>
      <w:rFonts w:asciiTheme="majorHAnsi" w:hAnsiTheme="majorHAnsi"/>
      <w:i/>
      <w:iCs/>
      <w:color w:val="002856"/>
      <w:sz w:val="16"/>
      <w:szCs w:val="18"/>
    </w:rPr>
  </w:style>
  <w:style w:type="character" w:styleId="Hyperlink">
    <w:name w:val="Hyperlink"/>
    <w:basedOn w:val="DefaultParagraphFont"/>
    <w:uiPriority w:val="99"/>
    <w:semiHidden/>
    <w:rsid w:val="000E4D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0E4DC6"/>
    <w:rPr>
      <w:color w:val="808080"/>
      <w:shd w:val="clear" w:color="auto" w:fill="E6E6E6"/>
    </w:rPr>
  </w:style>
  <w:style w:type="paragraph" w:customStyle="1" w:styleId="Narrow">
    <w:name w:val="Narrow"/>
    <w:basedOn w:val="Normal"/>
    <w:rsid w:val="00E07EB7"/>
    <w:pPr>
      <w:spacing w:after="0"/>
    </w:pPr>
    <w:rPr>
      <w:rFonts w:ascii="Arial Narrow" w:hAnsi="Arial Narrow"/>
      <w:sz w:val="20"/>
    </w:rPr>
  </w:style>
  <w:style w:type="paragraph" w:styleId="BalloonText">
    <w:name w:val="Balloon Text"/>
    <w:basedOn w:val="Normal"/>
    <w:link w:val="BalloonTextChar"/>
    <w:uiPriority w:val="99"/>
    <w:semiHidden/>
    <w:rsid w:val="00CA00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075"/>
    <w:rPr>
      <w:rFonts w:ascii="Segoe UI" w:hAnsi="Segoe UI" w:cs="Segoe UI"/>
      <w:sz w:val="18"/>
      <w:szCs w:val="18"/>
    </w:rPr>
  </w:style>
  <w:style w:type="paragraph" w:customStyle="1" w:styleId="TableCaption">
    <w:name w:val="Table Caption"/>
    <w:basedOn w:val="Caption"/>
    <w:link w:val="TableCaptionChar"/>
    <w:qFormat/>
    <w:rsid w:val="009608D5"/>
  </w:style>
  <w:style w:type="paragraph" w:customStyle="1" w:styleId="ImageCaption">
    <w:name w:val="Image Caption"/>
    <w:basedOn w:val="Caption"/>
    <w:link w:val="ImageCaptionChar"/>
    <w:qFormat/>
    <w:rsid w:val="009608D5"/>
  </w:style>
  <w:style w:type="character" w:customStyle="1" w:styleId="TableCaptionChar">
    <w:name w:val="Table Caption Char"/>
    <w:basedOn w:val="DefaultParagraphFont"/>
    <w:link w:val="TableCaption"/>
    <w:rsid w:val="009608D5"/>
    <w:rPr>
      <w:rFonts w:asciiTheme="majorHAnsi" w:hAnsiTheme="majorHAnsi"/>
      <w:i/>
      <w:iCs/>
      <w:color w:val="002856"/>
      <w:sz w:val="16"/>
      <w:szCs w:val="18"/>
    </w:rPr>
  </w:style>
  <w:style w:type="character" w:customStyle="1" w:styleId="ImageCaptionChar">
    <w:name w:val="Image Caption Char"/>
    <w:basedOn w:val="TableCaptionChar"/>
    <w:link w:val="ImageCaption"/>
    <w:rsid w:val="009608D5"/>
    <w:rPr>
      <w:rFonts w:asciiTheme="majorHAnsi" w:hAnsiTheme="majorHAnsi"/>
      <w:i/>
      <w:iCs/>
      <w:color w:val="002856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4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7.sv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5213\ownCloud\BRP%20assessments\src\templates\Havforskningsinstituttet_Rapportm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8EFE7FF382BF43EA9C4C90EC12B2D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456E3-3A24-47B4-B0ED-681C9F370EA6}"/>
      </w:docPartPr>
      <w:docPartBody>
        <w:p w:rsidR="00A650B3" w:rsidRDefault="00705878">
          <w:pPr>
            <w:pStyle w:val="8EFE7FF382BF43EA9C4C90EC12B2D676"/>
          </w:pPr>
          <w:r w:rsidRPr="00882AD3">
            <w:rPr>
              <w:rStyle w:val="PlaceholderText"/>
            </w:rPr>
            <w:t>[Tittel]</w:t>
          </w:r>
        </w:p>
      </w:docPartBody>
    </w:docPart>
    <w:docPart>
      <w:docPartPr>
        <w:name w:val="EB167C0298D54C5F93EAA9E66A65E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330C6-3AD3-424F-8537-7AB9075E657A}"/>
      </w:docPartPr>
      <w:docPartBody>
        <w:p w:rsidR="00A650B3" w:rsidRDefault="00705878">
          <w:pPr>
            <w:pStyle w:val="EB167C0298D54C5F93EAA9E66A65EF62"/>
          </w:pPr>
          <w:r w:rsidRPr="003F727D">
            <w:rPr>
              <w:rStyle w:val="SubtitleChar"/>
            </w:rPr>
            <w:t>[Undertittel]</w:t>
          </w:r>
        </w:p>
      </w:docPartBody>
    </w:docPart>
    <w:docPart>
      <w:docPartPr>
        <w:name w:val="E69FEACC23234CF299B9ED001E660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87838-A691-4323-810E-3528F9B5F443}"/>
      </w:docPartPr>
      <w:docPartBody>
        <w:p w:rsidR="00A650B3" w:rsidRDefault="00705878">
          <w:pPr>
            <w:pStyle w:val="E69FEACC23234CF299B9ED001E660E04"/>
          </w:pPr>
          <w:r w:rsidRPr="005D17C1">
            <w:rPr>
              <w:rFonts w:cs="Times New Roman"/>
              <w:sz w:val="20"/>
              <w:szCs w:val="20"/>
            </w:rPr>
            <w:t>[Forfattere]</w:t>
          </w:r>
        </w:p>
      </w:docPartBody>
    </w:docPart>
    <w:docPart>
      <w:docPartPr>
        <w:name w:val="E817239781E641278BC657EBC6084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B8EFF-B99F-4ABE-BD2B-8694E5DC462E}"/>
      </w:docPartPr>
      <w:docPartBody>
        <w:p w:rsidR="00A650B3" w:rsidRDefault="00705878">
          <w:pPr>
            <w:pStyle w:val="E817239781E641278BC657EBC608461E"/>
          </w:pPr>
          <w:r w:rsidRPr="005D17C1">
            <w:rPr>
              <w:rStyle w:val="PlaceholderText"/>
              <w:rFonts w:cs="Times New Roman"/>
              <w:color w:val="auto"/>
              <w:sz w:val="20"/>
              <w:szCs w:val="20"/>
            </w:rPr>
            <w:t>[Forfattere]</w:t>
          </w:r>
        </w:p>
      </w:docPartBody>
    </w:docPart>
    <w:docPart>
      <w:docPartPr>
        <w:name w:val="435207C096B04F0D832DFD6645D53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2E3FD-6BC8-4045-B53F-1CE0329970CF}"/>
      </w:docPartPr>
      <w:docPartBody>
        <w:p w:rsidR="00A650B3" w:rsidRDefault="00705878">
          <w:pPr>
            <w:pStyle w:val="435207C096B04F0D832DFD6645D5373E"/>
          </w:pPr>
          <w:r w:rsidRPr="00F83D0F">
            <w:t>[Kapitteloverskrift]</w:t>
          </w:r>
        </w:p>
      </w:docPartBody>
    </w:docPart>
    <w:docPart>
      <w:docPartPr>
        <w:name w:val="3FF9EDFE343847A0A81C5AACA9415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26724-3A88-4DD4-AE6E-B6DC2F633C66}"/>
      </w:docPartPr>
      <w:docPartBody>
        <w:p w:rsidR="00A650B3" w:rsidRDefault="00705878">
          <w:pPr>
            <w:pStyle w:val="3FF9EDFE343847A0A81C5AACA9415F37"/>
          </w:pPr>
          <w:r w:rsidRPr="00F83D0F">
            <w:rPr>
              <w:rStyle w:val="PlaceholderText"/>
            </w:rPr>
            <w:t>[Brødtekst]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 Condensed">
    <w:panose1 w:val="020B0506020104020203"/>
    <w:charset w:val="00"/>
    <w:family w:val="swiss"/>
    <w:pitch w:val="variable"/>
    <w:sig w:usb0="00000003" w:usb1="00000000" w:usb2="00000000" w:usb3="00000000" w:csb0="0000000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FF"/>
    <w:rsid w:val="003705DB"/>
    <w:rsid w:val="0042310A"/>
    <w:rsid w:val="0045772D"/>
    <w:rsid w:val="00595335"/>
    <w:rsid w:val="005B233A"/>
    <w:rsid w:val="0060511E"/>
    <w:rsid w:val="0066787B"/>
    <w:rsid w:val="00705878"/>
    <w:rsid w:val="007D51C6"/>
    <w:rsid w:val="008070EB"/>
    <w:rsid w:val="009347C4"/>
    <w:rsid w:val="009409FF"/>
    <w:rsid w:val="00982DD6"/>
    <w:rsid w:val="00A650B3"/>
    <w:rsid w:val="00CC0CCF"/>
    <w:rsid w:val="00F7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EFE7FF382BF43EA9C4C90EC12B2D676">
    <w:name w:val="8EFE7FF382BF43EA9C4C90EC12B2D676"/>
  </w:style>
  <w:style w:type="paragraph" w:styleId="Subtitle">
    <w:name w:val="Subtitle"/>
    <w:basedOn w:val="Normal"/>
    <w:next w:val="Normal"/>
    <w:link w:val="SubtitleChar"/>
    <w:uiPriority w:val="11"/>
    <w:pPr>
      <w:numPr>
        <w:ilvl w:val="1"/>
      </w:numPr>
      <w:spacing w:after="480" w:line="240" w:lineRule="auto"/>
      <w:ind w:left="2438"/>
      <w:contextualSpacing/>
    </w:pPr>
    <w:rPr>
      <w:rFonts w:asciiTheme="majorHAnsi" w:hAnsiTheme="majorHAnsi"/>
      <w:sz w:val="34"/>
      <w:lang w:val="nb-NO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/>
      <w:sz w:val="34"/>
      <w:lang w:val="nb-NO"/>
    </w:rPr>
  </w:style>
  <w:style w:type="paragraph" w:customStyle="1" w:styleId="EB167C0298D54C5F93EAA9E66A65EF62">
    <w:name w:val="EB167C0298D54C5F93EAA9E66A65EF62"/>
  </w:style>
  <w:style w:type="paragraph" w:customStyle="1" w:styleId="E69FEACC23234CF299B9ED001E660E04">
    <w:name w:val="E69FEACC23234CF299B9ED001E660E04"/>
  </w:style>
  <w:style w:type="paragraph" w:customStyle="1" w:styleId="E817239781E641278BC657EBC608461E">
    <w:name w:val="E817239781E641278BC657EBC608461E"/>
  </w:style>
  <w:style w:type="paragraph" w:customStyle="1" w:styleId="435207C096B04F0D832DFD6645D5373E">
    <w:name w:val="435207C096B04F0D832DFD6645D5373E"/>
  </w:style>
  <w:style w:type="paragraph" w:customStyle="1" w:styleId="3FF9EDFE343847A0A81C5AACA9415F37">
    <w:name w:val="3FF9EDFE343847A0A81C5AACA9415F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Egendefinert 8">
      <a:dk1>
        <a:sysClr val="windowText" lastClr="000000"/>
      </a:dk1>
      <a:lt1>
        <a:sysClr val="window" lastClr="FFFFFF"/>
      </a:lt1>
      <a:dk2>
        <a:srgbClr val="123274"/>
      </a:dk2>
      <a:lt2>
        <a:srgbClr val="849AB0"/>
      </a:lt2>
      <a:accent1>
        <a:srgbClr val="123274"/>
      </a:accent1>
      <a:accent2>
        <a:srgbClr val="31B7BC"/>
      </a:accent2>
      <a:accent3>
        <a:srgbClr val="BD1512"/>
      </a:accent3>
      <a:accent4>
        <a:srgbClr val="009DC6"/>
      </a:accent4>
      <a:accent5>
        <a:srgbClr val="E87E00"/>
      </a:accent5>
      <a:accent6>
        <a:srgbClr val="AFB809"/>
      </a:accent6>
      <a:hlink>
        <a:srgbClr val="0563C1"/>
      </a:hlink>
      <a:folHlink>
        <a:srgbClr val="954F72"/>
      </a:folHlink>
    </a:clrScheme>
    <a:fontScheme name="Egendefinert 8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>
  <Tittel1/>
  <Undertittel/>
  <Nr./>
  <Forfattere/>
  <Tittel/>
</roo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0fb300-e42f-464e-bbe3-ca7fbc97b53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5482D6717E345BAD7072F786ACFC7" ma:contentTypeVersion="12" ma:contentTypeDescription="Create a new document." ma:contentTypeScope="" ma:versionID="4f2d9243ba9007b7f86bf6e9e89ebc3f">
  <xsd:schema xmlns:xsd="http://www.w3.org/2001/XMLSchema" xmlns:xs="http://www.w3.org/2001/XMLSchema" xmlns:p="http://schemas.microsoft.com/office/2006/metadata/properties" xmlns:ns2="ec0fb300-e42f-464e-bbe3-ca7fbc97b53d" targetNamespace="http://schemas.microsoft.com/office/2006/metadata/properties" ma:root="true" ma:fieldsID="038575b221e97ee3d90eb5776d20700c" ns2:_="">
    <xsd:import namespace="ec0fb300-e42f-464e-bbe3-ca7fbc97b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fb300-e42f-464e-bbe3-ca7fbc97b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cccb08-cbc1-4be7-aef6-ff3b7bf618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BD5046-6AFB-44C3-AC69-E2B10F89EF40}">
  <ds:schemaRefs/>
</ds:datastoreItem>
</file>

<file path=customXml/itemProps2.xml><?xml version="1.0" encoding="utf-8"?>
<ds:datastoreItem xmlns:ds="http://schemas.openxmlformats.org/officeDocument/2006/customXml" ds:itemID="{02DC4255-B43C-4A32-A933-7D9E816F35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F17330-B693-4CE6-BB7B-E55E00C925DA}">
  <ds:schemaRefs>
    <ds:schemaRef ds:uri="http://schemas.microsoft.com/office/2006/metadata/properties"/>
    <ds:schemaRef ds:uri="http://schemas.microsoft.com/office/infopath/2007/PartnerControls"/>
    <ds:schemaRef ds:uri="ec0fb300-e42f-464e-bbe3-ca7fbc97b53d"/>
  </ds:schemaRefs>
</ds:datastoreItem>
</file>

<file path=customXml/itemProps4.xml><?xml version="1.0" encoding="utf-8"?>
<ds:datastoreItem xmlns:ds="http://schemas.openxmlformats.org/officeDocument/2006/customXml" ds:itemID="{763B9AA8-0DB8-4B3D-A37A-C877481CAB0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3232E4B-0AD8-42AB-A270-CFACE3642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0fb300-e42f-464e-bbe3-ca7fbc97b5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C:\Users\a5213\ownCloud\BRP assessments\src\templates\Havforskningsinstituttet_Rapportmal.dotm</Template>
  <TotalTime>0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Zimmermann</dc:creator>
  <cp:keywords/>
  <dc:description/>
  <cp:lastModifiedBy>Vihtakari, Mikko</cp:lastModifiedBy>
  <cp:revision>19</cp:revision>
  <dcterms:created xsi:type="dcterms:W3CDTF">2023-01-03T14:25:00Z</dcterms:created>
  <dcterms:modified xsi:type="dcterms:W3CDTF">2026-08-22T12:05:00Z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0x010100CD85482D6717E345BAD7072F786ACFC7</vt:lpwstr>
  </property>
  <property fmtid="{D5CDD505-2E9C-101B-9397-08002B2CF9AE}" pid="3" name="MediaServiceImageTags">
    <vt:lpwstr/>
  </property>
  <property fmtid="{D5CDD505-2E9C-101B-9397-08002B2CF9AE}" pid="4" name="Order">
    <vt:r8>685100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